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01D75586" w14:textId="77777777" w:rsidTr="00A43A5B">
        <w:trPr>
          <w:cantSplit/>
          <w:trHeight w:val="4488"/>
        </w:trPr>
        <w:tc>
          <w:tcPr>
            <w:tcW w:w="6285" w:type="dxa"/>
          </w:tcPr>
          <w:p w14:paraId="4873DFB3" w14:textId="58604733" w:rsidR="00F448BC" w:rsidRDefault="00075839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98488C" wp14:editId="3C85FDC7">
                  <wp:extent cx="3853815" cy="2227580"/>
                  <wp:effectExtent l="0" t="0" r="0" b="1270"/>
                  <wp:docPr id="24028213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82136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2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00D101A2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2059B3B1" w14:textId="30EC985C" w:rsidR="00B77317" w:rsidRPr="00CD1539" w:rsidRDefault="00075839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GEMINI-01-01-01</w:t>
                  </w:r>
                </w:p>
                <w:p w14:paraId="2C4F42BA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77BFA099" w14:textId="1BD7A2B1" w:rsidR="00B77317" w:rsidRPr="00CD1539" w:rsidRDefault="00075839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January 8,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D811548" w14:textId="2621D5AD" w:rsidR="00B77317" w:rsidRPr="00CD1539" w:rsidRDefault="00075839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2C1A1CD6" w14:textId="0A9041C8" w:rsidR="00B77317" w:rsidRPr="006A441F" w:rsidRDefault="00075839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5A2659A3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6D3846B1" w14:textId="1BC1935A" w:rsidR="00B77317" w:rsidRDefault="00075839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54292575" w14:textId="0743F278" w:rsidR="00075839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8764800" w:history="1">
                        <w:r w:rsidR="00075839" w:rsidRPr="005019AA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075839">
                          <w:rPr>
                            <w:noProof/>
                            <w:webHidden/>
                          </w:rPr>
                          <w:tab/>
                        </w:r>
                        <w:r w:rsidR="00075839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075839">
                          <w:rPr>
                            <w:noProof/>
                            <w:webHidden/>
                          </w:rPr>
                          <w:instrText xml:space="preserve"> PAGEREF _Toc218764800 \h </w:instrText>
                        </w:r>
                        <w:r w:rsidR="00075839">
                          <w:rPr>
                            <w:noProof/>
                            <w:webHidden/>
                          </w:rPr>
                        </w:r>
                        <w:r w:rsidR="00075839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075839">
                          <w:rPr>
                            <w:noProof/>
                            <w:webHidden/>
                          </w:rPr>
                          <w:t>1</w:t>
                        </w:r>
                        <w:r w:rsidR="00075839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98ED42B" w14:textId="6EE19CD4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1" w:history="1">
                        <w:r w:rsidRPr="005019AA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76E4739" w14:textId="22E0835A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2" w:history="1">
                        <w:r w:rsidRPr="005019AA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CAF01C4" w14:textId="38EAFB2E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3" w:history="1">
                        <w:r w:rsidRPr="005019AA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0E38E8C" w14:textId="4F503767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4" w:history="1">
                        <w:r w:rsidRPr="005019AA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4E0829A" w14:textId="31F1254F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5" w:history="1">
                        <w:r w:rsidRPr="005019AA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FF1D71" w14:textId="75BE29DD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6" w:history="1">
                        <w:r w:rsidRPr="005019AA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D196D8A" w14:textId="3FF90ED1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7" w:history="1">
                        <w:r w:rsidRPr="005019AA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38C19C7" w14:textId="13ECF437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8" w:history="1">
                        <w:r w:rsidRPr="005019AA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C5CE8B" w14:textId="30224A7E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09" w:history="1">
                        <w:r w:rsidRPr="005019AA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_Toc218764809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F919007" w14:textId="7DBBF90A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10" w:history="1">
                        <w:r w:rsidRPr="005019AA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_Toc218764810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4F14BE" w14:textId="5B82F540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11" w:history="1">
                        <w:r w:rsidRPr="005019AA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_Toc218764811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DB7958" w14:textId="1D76AE16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12" w:history="1">
                        <w:r w:rsidRPr="005019AA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_Toc218764812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0CAE0E9" w14:textId="650AD021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13" w:history="1">
                        <w:r w:rsidRPr="005019AA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_Toc218764813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2233079" w14:textId="1B58E610" w:rsidR="00075839" w:rsidRDefault="00075839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18764814" w:history="1">
                        <w:r w:rsidRPr="005019AA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_Toc218764814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2FCDFE7" w14:textId="5B076606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C49AF50" w14:textId="77777777" w:rsidR="00F448BC" w:rsidRDefault="00F448BC" w:rsidP="00A5373F"/>
        </w:tc>
      </w:tr>
      <w:tr w:rsidR="00F448BC" w14:paraId="1DBB5938" w14:textId="77777777" w:rsidTr="00BE081A">
        <w:trPr>
          <w:cantSplit/>
          <w:trHeight w:val="3924"/>
        </w:trPr>
        <w:tc>
          <w:tcPr>
            <w:tcW w:w="6285" w:type="dxa"/>
          </w:tcPr>
          <w:p w14:paraId="3CF8B7C4" w14:textId="383A44A8" w:rsidR="00C27B5D" w:rsidRDefault="00075839" w:rsidP="00C27B5D">
            <w:pPr>
              <w:pStyle w:val="Heading1"/>
            </w:pPr>
            <w:bookmarkStart w:id="0" w:name="_Toc218764800"/>
            <w:r>
              <w:t>Description</w:t>
            </w:r>
            <w:bookmarkEnd w:id="0"/>
          </w:p>
          <w:p w14:paraId="2CAEBBFD" w14:textId="02CA4F34" w:rsidR="00F448BC" w:rsidRPr="00E65D6E" w:rsidRDefault="00075839" w:rsidP="00FF408C">
            <w:r>
              <w:t>No Data</w:t>
            </w:r>
          </w:p>
        </w:tc>
        <w:tc>
          <w:tcPr>
            <w:tcW w:w="4713" w:type="dxa"/>
            <w:vMerge/>
          </w:tcPr>
          <w:p w14:paraId="466EA4F6" w14:textId="77777777" w:rsidR="00F448BC" w:rsidRPr="00A33AA4" w:rsidRDefault="00F448BC" w:rsidP="00840CC7">
            <w:pPr>
              <w:pStyle w:val="TOC3"/>
            </w:pPr>
          </w:p>
        </w:tc>
      </w:tr>
    </w:tbl>
    <w:p w14:paraId="375A89BE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0FFFDA9F" w14:textId="77777777" w:rsidTr="00DD03CF">
        <w:tc>
          <w:tcPr>
            <w:tcW w:w="11016" w:type="dxa"/>
          </w:tcPr>
          <w:p w14:paraId="2763140B" w14:textId="7CD2D925" w:rsidR="00343025" w:rsidRDefault="00075839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8764801"/>
            <w:r>
              <w:lastRenderedPageBreak/>
              <w:t>Assumptions</w:t>
            </w:r>
            <w:bookmarkEnd w:id="4"/>
          </w:p>
          <w:p w14:paraId="6C1C2D39" w14:textId="67E13394" w:rsidR="00A96F2C" w:rsidRDefault="00A96F2C" w:rsidP="00A96F2C"/>
        </w:tc>
      </w:tr>
    </w:tbl>
    <w:p w14:paraId="6572C36D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218EAA5B" w14:textId="77777777" w:rsidTr="00ED5A01">
        <w:tc>
          <w:tcPr>
            <w:tcW w:w="11016" w:type="dxa"/>
          </w:tcPr>
          <w:p w14:paraId="7EC0193D" w14:textId="0C22C22B" w:rsidR="00FF408C" w:rsidRDefault="00075839" w:rsidP="00FF408C">
            <w:pPr>
              <w:pStyle w:val="Heading1"/>
            </w:pPr>
            <w:bookmarkStart w:id="5" w:name="_Toc218764802"/>
            <w:r>
              <w:t>Model Information</w:t>
            </w:r>
            <w:bookmarkEnd w:id="5"/>
          </w:p>
          <w:p w14:paraId="2A9547E6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DF7E752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F1A5E8E" w14:textId="77777777" w:rsidTr="00077EA0">
                    <w:tc>
                      <w:tcPr>
                        <w:tcW w:w="8640" w:type="dxa"/>
                      </w:tcPr>
                      <w:p w14:paraId="3BF41D71" w14:textId="7902ABC3" w:rsidR="00077EA0" w:rsidRDefault="00075839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7684587D" wp14:editId="54863AAE">
                              <wp:extent cx="5349240" cy="3091815"/>
                              <wp:effectExtent l="0" t="0" r="3810" b="0"/>
                              <wp:docPr id="1544839834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4483983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0918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1AA33A5" w14:textId="6AB43B34" w:rsidR="00C16188" w:rsidRDefault="00075839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GEMINI-01-01-01</w:t>
                  </w:r>
                </w:p>
                <w:p w14:paraId="098C146A" w14:textId="3512C761" w:rsidR="00C16188" w:rsidRDefault="00075839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5576045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721334" w14:textId="046CBD51" w:rsidR="00C16188" w:rsidRPr="0044448A" w:rsidRDefault="00075839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16700F65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15219E" w14:textId="646D0EE9" w:rsidR="00C16188" w:rsidRDefault="00075839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B7691E" w14:textId="647B96B4" w:rsidR="00C16188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C4858A6" w14:textId="72E1C559" w:rsidR="00C16188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E7DAD59" w14:textId="363FE624" w:rsidR="00C16188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1FD3BA1B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0B43EC" w14:textId="5892B3E8" w:rsidR="00C16188" w:rsidRDefault="00075839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Split Line1</w:t>
                  </w:r>
                </w:p>
                <w:p w14:paraId="1F399159" w14:textId="1CE708D0" w:rsidR="004B3022" w:rsidRPr="0044448A" w:rsidRDefault="00075839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649CE87" wp14:editId="3ECCDEA5">
                        <wp:extent cx="1562735" cy="903605"/>
                        <wp:effectExtent l="0" t="0" r="0" b="0"/>
                        <wp:docPr id="360209896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0209896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03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E89CA49" w14:textId="73892389" w:rsidR="00C16188" w:rsidRPr="0044448A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D6107F" w14:textId="77777777" w:rsidR="00075839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Mass:0.082941 kg</w:t>
                  </w:r>
                </w:p>
                <w:p w14:paraId="31AA7791" w14:textId="77777777" w:rsidR="00075839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Volume:3.07189e-05 m^3</w:t>
                  </w:r>
                </w:p>
                <w:p w14:paraId="36081E6B" w14:textId="77777777" w:rsidR="00075839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Density:2,700 kg/m^3</w:t>
                  </w:r>
                </w:p>
                <w:p w14:paraId="06F7AAFD" w14:textId="77777777" w:rsidR="00075839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Weight:0.812822 N</w:t>
                  </w:r>
                </w:p>
                <w:p w14:paraId="07225340" w14:textId="7083AFAE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93680A" w14:textId="77777777" w:rsidR="00075839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C:\Users\williamli\Desktop\GEMINI\CAD\GEMINI-01-01-01.SLDPRT</w:t>
                  </w:r>
                </w:p>
                <w:p w14:paraId="4AE07420" w14:textId="7B0B22BE" w:rsidR="00C16188" w:rsidRPr="0044448A" w:rsidRDefault="00075839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Jan  8 11:35:21 2026</w:t>
                  </w:r>
                </w:p>
              </w:tc>
            </w:tr>
          </w:tbl>
          <w:p w14:paraId="278E84F0" w14:textId="6A5A9E5B" w:rsidR="00FF408C" w:rsidRDefault="00FF408C" w:rsidP="00A96F2C"/>
        </w:tc>
      </w:tr>
    </w:tbl>
    <w:p w14:paraId="792A1D40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7C04B943" w14:textId="77777777" w:rsidTr="005E294F">
        <w:tc>
          <w:tcPr>
            <w:tcW w:w="11016" w:type="dxa"/>
          </w:tcPr>
          <w:p w14:paraId="5FB1294B" w14:textId="2CD9F987" w:rsidR="00B35001" w:rsidRPr="00B35001" w:rsidRDefault="00075839" w:rsidP="00B35001">
            <w:pPr>
              <w:pStyle w:val="Heading1"/>
            </w:pPr>
            <w:bookmarkStart w:id="6" w:name="_Toc218764803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390CDFAF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8A04A1" w14:textId="49BFD94D" w:rsidR="00B35001" w:rsidRDefault="00075839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E05AED" w14:textId="021D85EC" w:rsidR="00B35001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075839" w14:paraId="370DBD11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51F0EA" w14:textId="251B11A4" w:rsidR="00075839" w:rsidRDefault="00075839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940EEF" w14:textId="1A80799A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075839" w14:paraId="1895051F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F39EE0" w14:textId="27F228EA" w:rsidR="00075839" w:rsidRDefault="00075839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22F16F" w14:textId="10186AC2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75839" w14:paraId="55AF6A01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0A2BF1" w14:textId="45827EE8" w:rsidR="00075839" w:rsidRDefault="00075839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448501" w14:textId="3A4B5C41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75839" w14:paraId="6CCEF8AD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1E82E9" w14:textId="5B26EECC" w:rsidR="00075839" w:rsidRDefault="00075839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912F43" w14:textId="7FA3DBF3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075839" w14:paraId="0ED04EF0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5C2CDD" w14:textId="68710B3A" w:rsidR="00075839" w:rsidRDefault="00075839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321159" w14:textId="53C89932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075839" w14:paraId="4A260EA0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B0DE84" w14:textId="310BEF83" w:rsidR="00075839" w:rsidRDefault="00075839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554433" w14:textId="31F030D5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196AFCAB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0EF3A8" w14:textId="386BFDDE" w:rsidR="00075839" w:rsidRDefault="00075839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A649D3" w14:textId="21F70E02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075839" w14:paraId="27446C97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D04AAF" w14:textId="0706A0E5" w:rsidR="00075839" w:rsidRDefault="00075839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CDE7D9" w14:textId="245721F9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29CF12AF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6BC43A3" w14:textId="080C8763" w:rsidR="00075839" w:rsidRDefault="00075839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7BC205" w14:textId="63B2A333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1B31DA30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7F21C0" w14:textId="628C35B5" w:rsidR="00075839" w:rsidRDefault="00075839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3EB1A5" w14:textId="37F54B87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1801E495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864EE65" w14:textId="1BAAE400" w:rsidR="00075839" w:rsidRDefault="00075839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1A6E30" w14:textId="05F98C80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075839" w14:paraId="268B7BAF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6B2E92" w14:textId="5014AD82" w:rsidR="00075839" w:rsidRDefault="00075839" w:rsidP="005E294F">
                  <w:r>
                    <w:t>Contact penalty stiffness scale factor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E65D06" w14:textId="44513243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</w:t>
                  </w:r>
                </w:p>
              </w:tc>
            </w:tr>
            <w:tr w:rsidR="00075839" w14:paraId="1F8B2366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74F55D" w14:textId="37D9B0C2" w:rsidR="00075839" w:rsidRDefault="00075839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F5BE1C" w14:textId="355EDEDD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5D9C4ACF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0C7813" w14:textId="4FEEE168" w:rsidR="00075839" w:rsidRDefault="00075839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675E60" w14:textId="1A4A3670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075839" w14:paraId="6C3244F2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965D45" w14:textId="5F8BE801" w:rsidR="00075839" w:rsidRDefault="00075839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84EAD9" w14:textId="15506461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2B3F41F8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1910DB" w14:textId="34D28F67" w:rsidR="00075839" w:rsidRDefault="00075839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A87FE6" w14:textId="0CD420C3" w:rsidR="00075839" w:rsidRDefault="00075839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075839" w14:paraId="065A4B72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64FE79" w14:textId="510D1201" w:rsidR="00075839" w:rsidRDefault="00075839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834E28" w14:textId="7D78960A" w:rsidR="00075839" w:rsidRDefault="00075839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SOLIDWORKS document (C:\Users\williamli\Desktop\GEMINI\CAD)</w:t>
                  </w:r>
                </w:p>
              </w:tc>
            </w:tr>
          </w:tbl>
          <w:p w14:paraId="6864BF1D" w14:textId="19264986" w:rsidR="005E294F" w:rsidRDefault="005E294F" w:rsidP="00A96F2C"/>
        </w:tc>
      </w:tr>
      <w:bookmarkEnd w:id="1"/>
      <w:bookmarkEnd w:id="2"/>
      <w:bookmarkEnd w:id="3"/>
    </w:tbl>
    <w:p w14:paraId="5C443799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07006540" w14:textId="77777777" w:rsidTr="00E80CD9">
        <w:tc>
          <w:tcPr>
            <w:tcW w:w="11016" w:type="dxa"/>
          </w:tcPr>
          <w:p w14:paraId="4015D6F4" w14:textId="50ECE32E" w:rsidR="00F33129" w:rsidRPr="00B35001" w:rsidRDefault="00075839" w:rsidP="000A7C6B">
            <w:pPr>
              <w:pStyle w:val="Heading1"/>
            </w:pPr>
            <w:bookmarkStart w:id="7" w:name="_Toc218764804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6D303F44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E41779" w14:textId="2C6D18FF" w:rsidR="00F33129" w:rsidRDefault="00075839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6545B6" w14:textId="63609987" w:rsidR="00F33129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075839" w14:paraId="672F200C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2BF324" w14:textId="15ED5569" w:rsidR="00075839" w:rsidRDefault="00075839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21B94FB" w14:textId="4CF269F2" w:rsidR="00075839" w:rsidRDefault="0007583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075839" w14:paraId="4EFBC0F7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B3EB3D" w14:textId="2B26B327" w:rsidR="00075839" w:rsidRDefault="00075839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54743A" w14:textId="06B39678" w:rsidR="00075839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075839" w14:paraId="6ED137FC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72FB2B" w14:textId="6B5DB23C" w:rsidR="00075839" w:rsidRDefault="00075839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1A5239" w14:textId="048B9306" w:rsidR="00075839" w:rsidRDefault="00075839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075839" w14:paraId="055AFA5B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F634DD" w14:textId="0E432850" w:rsidR="00075839" w:rsidRDefault="00075839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56F753" w14:textId="416E41D4" w:rsidR="00075839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851D90B" w14:textId="6434FF70" w:rsidR="00F33129" w:rsidRDefault="00F33129" w:rsidP="000A7C6B"/>
        </w:tc>
      </w:tr>
    </w:tbl>
    <w:p w14:paraId="3538EB1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4970EDC5" w14:textId="77777777" w:rsidTr="005273D5">
        <w:trPr>
          <w:trHeight w:val="4158"/>
        </w:trPr>
        <w:tc>
          <w:tcPr>
            <w:tcW w:w="11136" w:type="dxa"/>
          </w:tcPr>
          <w:p w14:paraId="639FBCF3" w14:textId="6B400D29" w:rsidR="00E80CD9" w:rsidRPr="00AC3438" w:rsidRDefault="00075839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8764805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5B7A9FA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20B031" w14:textId="76052943" w:rsidR="00E80CD9" w:rsidRPr="003E6C57" w:rsidRDefault="00075839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13E938" w14:textId="6EAD54E6" w:rsidR="00E80CD9" w:rsidRPr="003E6C57" w:rsidRDefault="0007583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E6E3A3" w14:textId="0CF9D829" w:rsidR="00E80CD9" w:rsidRPr="003E6C57" w:rsidRDefault="00075839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CE0E6AF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7200936A" w14:textId="7233C252" w:rsidR="00E80CD9" w:rsidRPr="00577134" w:rsidRDefault="00075839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6B2B202" wp14:editId="1CCB501B">
                        <wp:extent cx="1904365" cy="1101090"/>
                        <wp:effectExtent l="0" t="0" r="635" b="3810"/>
                        <wp:docPr id="88816503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816503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010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12F831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24412C" w14:textId="726EA9E2" w:rsidR="00E80CD9" w:rsidRPr="00BE6656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8E4EB9B" w14:textId="1322546E" w:rsidR="00E80CD9" w:rsidRPr="00BE6656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6061-T6 (SS)</w:t>
                        </w:r>
                      </w:p>
                    </w:tc>
                  </w:tr>
                  <w:tr w:rsidR="00075839" w:rsidRPr="00577134" w14:paraId="2F18436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423CDD" w14:textId="50DEB623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25CC37" w14:textId="0AFE2FE4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075839" w:rsidRPr="00577134" w14:paraId="31BB7BC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455A54" w14:textId="0088EE72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A71AC9" w14:textId="20303AC5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075839" w:rsidRPr="00577134" w14:paraId="1E9A8A4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809715" w14:textId="29B86F43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310BB2" w14:textId="2391152A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2.75e+08 N/m^2</w:t>
                        </w:r>
                      </w:p>
                    </w:tc>
                  </w:tr>
                  <w:tr w:rsidR="00075839" w:rsidRPr="00577134" w14:paraId="3940EAC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B30371" w14:textId="0A7CD966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297EBE1" w14:textId="72ACDB7E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3.1e+08 N/m^2</w:t>
                        </w:r>
                      </w:p>
                    </w:tc>
                  </w:tr>
                  <w:tr w:rsidR="00075839" w:rsidRPr="00577134" w14:paraId="725D4C8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001E2B" w14:textId="004EFAA5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924491" w14:textId="70F2469C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6.9e+10 N/m^2</w:t>
                        </w:r>
                      </w:p>
                    </w:tc>
                  </w:tr>
                  <w:tr w:rsidR="00075839" w:rsidRPr="00577134" w14:paraId="39827D0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46B0B53" w14:textId="5E02BF5E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9E507C" w14:textId="2A746CD7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0.33  </w:t>
                        </w:r>
                      </w:p>
                    </w:tc>
                  </w:tr>
                  <w:tr w:rsidR="00075839" w:rsidRPr="00577134" w14:paraId="4EC4BFF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FA7987F" w14:textId="6D04A83D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92188E" w14:textId="66B719A1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2,700 kg/m^3</w:t>
                        </w:r>
                      </w:p>
                    </w:tc>
                  </w:tr>
                  <w:tr w:rsidR="00075839" w:rsidRPr="00577134" w14:paraId="1080B3B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D0D89E" w14:textId="347BF383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B12EFA7" w14:textId="1239B59F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2.6e+10 N/m^2</w:t>
                        </w:r>
                      </w:p>
                    </w:tc>
                  </w:tr>
                  <w:tr w:rsidR="00075839" w:rsidRPr="00577134" w14:paraId="60130BD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E46514" w14:textId="55BA0A93" w:rsidR="00075839" w:rsidRDefault="00075839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067068" w14:textId="5D349094" w:rsidR="00075839" w:rsidRDefault="00075839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2.4e-05 /Kelvin</w:t>
                        </w:r>
                      </w:p>
                    </w:tc>
                  </w:tr>
                </w:tbl>
                <w:p w14:paraId="76C58EED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14091E6D" w14:textId="172BFF18" w:rsidR="00E80CD9" w:rsidRPr="00577134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1(#31 (Split Line1)(GEMINI-01-01-01)</w:t>
                  </w:r>
                </w:p>
              </w:tc>
            </w:tr>
            <w:tr w:rsidR="00E80CD9" w:rsidRPr="000841BF" w14:paraId="129CF542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3F68018" w14:textId="009982C1" w:rsidR="00E80CD9" w:rsidRPr="000841BF" w:rsidRDefault="00075839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355CF006" w14:textId="6DF371EE" w:rsidR="00E80CD9" w:rsidRDefault="00E80CD9" w:rsidP="000A7C6B"/>
        </w:tc>
      </w:tr>
      <w:bookmarkEnd w:id="8"/>
      <w:bookmarkEnd w:id="9"/>
      <w:bookmarkEnd w:id="10"/>
    </w:tbl>
    <w:p w14:paraId="0C5E855F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69A9AB6" w14:textId="77777777" w:rsidTr="00452CBC">
        <w:tc>
          <w:tcPr>
            <w:tcW w:w="11016" w:type="dxa"/>
          </w:tcPr>
          <w:p w14:paraId="212F4915" w14:textId="0F81AA76" w:rsidR="005273D5" w:rsidRPr="00AF1A58" w:rsidRDefault="00075839" w:rsidP="000A7C6B">
            <w:pPr>
              <w:pStyle w:val="Heading1"/>
              <w:rPr>
                <w:b w:val="0"/>
                <w:bCs w:val="0"/>
              </w:rPr>
            </w:pPr>
            <w:bookmarkStart w:id="12" w:name="_Toc218764806"/>
            <w:r>
              <w:rPr>
                <w:rStyle w:val="Strong"/>
              </w:rPr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075839" w14:paraId="3DEF2520" w14:textId="77777777" w:rsidTr="00336E3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E136D9E" w14:textId="6EE85194" w:rsidR="00075839" w:rsidRPr="004E282D" w:rsidRDefault="00075839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A6108B6" w14:textId="342CECAD" w:rsidR="00075839" w:rsidRPr="004E282D" w:rsidRDefault="0007583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D090419" w14:textId="6D3121FB" w:rsidR="00075839" w:rsidRPr="004E282D" w:rsidRDefault="0007583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075839" w14:paraId="4D286981" w14:textId="77777777" w:rsidTr="007C007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1A7001A3" w14:textId="1D4715F6" w:rsidR="00075839" w:rsidRPr="00AD5FBA" w:rsidRDefault="00075839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5FB88DB" w14:textId="44F8F0B6" w:rsidR="00075839" w:rsidRPr="006208CB" w:rsidRDefault="0007583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D375A26" wp14:editId="62B38A3E">
                        <wp:extent cx="1772285" cy="1024255"/>
                        <wp:effectExtent l="0" t="0" r="0" b="4445"/>
                        <wp:docPr id="1086666586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86666586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24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075839" w14:paraId="40666AC1" w14:textId="77777777" w:rsidTr="000758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2B7B6DD" w14:textId="23CC4C62" w:rsidR="00075839" w:rsidRPr="00BE6656" w:rsidRDefault="00075839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CEF38E5" w14:textId="6F9B0C90" w:rsidR="00075839" w:rsidRPr="00154A1A" w:rsidRDefault="0007583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5 edge(s)</w:t>
                        </w:r>
                      </w:p>
                    </w:tc>
                  </w:tr>
                  <w:tr w:rsidR="00075839" w14:paraId="65447615" w14:textId="77777777" w:rsidTr="000758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AA5FB3C" w14:textId="0E72FBBE" w:rsidR="00075839" w:rsidRDefault="0007583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CA3DC39" w14:textId="6C306204" w:rsidR="00075839" w:rsidRDefault="0007583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383B11D8" w14:textId="77777777" w:rsidR="00075839" w:rsidRPr="004C6DEB" w:rsidRDefault="00075839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08113D07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22645222" w14:textId="39C7E0F0" w:rsidR="003F154A" w:rsidRPr="003F154A" w:rsidRDefault="00075839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5F71B194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AF94C6" w14:textId="478F1D31" w:rsidR="003F154A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EB797F" w14:textId="6B121C8D" w:rsidR="003F154A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0BA0E9DC" w14:textId="57CF287D" w:rsidR="003F154A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73865E7" w14:textId="622377AB" w:rsidR="003F154A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9AA259D" w14:textId="34E06703" w:rsidR="003F154A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49E7048D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7B667CA" w14:textId="71861742" w:rsidR="003F154A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BB86EE0" w14:textId="2FA662A3" w:rsidR="003F154A" w:rsidRPr="00EF37BF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8.34465e-07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D824D96" w14:textId="5DBE0901" w:rsidR="003F154A" w:rsidRPr="00EF37BF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0.962499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AE72E89" w14:textId="20DE4C73" w:rsidR="003F154A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-8.49366e-07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1F11CB3" w14:textId="75994F8B" w:rsidR="003F154A" w:rsidRPr="00EF37BF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0.962499</w:t>
                        </w:r>
                      </w:p>
                    </w:tc>
                  </w:tr>
                  <w:tr w:rsidR="00935682" w14:paraId="63F6B5C9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A66313" w14:textId="403742DA" w:rsidR="00935682" w:rsidRDefault="00075839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0339F2E" w14:textId="1D22C170" w:rsidR="00935682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6E61EF" w14:textId="5E6C5B4E" w:rsidR="00935682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0AFC678" w14:textId="0B27A16F" w:rsidR="00935682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25DCFBA" w14:textId="158D77E4" w:rsidR="00935682" w:rsidRDefault="00075839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AA8C81A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185EF622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075839" w14:paraId="44A71743" w14:textId="77777777" w:rsidTr="00011A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E153FDC" w14:textId="1026CF5B" w:rsidR="00075839" w:rsidRPr="004E282D" w:rsidRDefault="00075839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603F95AA" w14:textId="24B927D0" w:rsidR="00075839" w:rsidRPr="004E282D" w:rsidRDefault="0007583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58A4C85A" w14:textId="1E59C6C3" w:rsidR="00075839" w:rsidRPr="004E282D" w:rsidRDefault="00075839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075839" w14:paraId="3E3C2BF7" w14:textId="77777777" w:rsidTr="002E26B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9344BC4" w14:textId="0B4D8157" w:rsidR="00075839" w:rsidRPr="00F42DD1" w:rsidRDefault="00075839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64B83A8" w14:textId="7CC99D5A" w:rsidR="00075839" w:rsidRPr="006208CB" w:rsidRDefault="0007583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DA67F14" wp14:editId="3C7EACAF">
                        <wp:extent cx="1907540" cy="1102360"/>
                        <wp:effectExtent l="0" t="0" r="0" b="2540"/>
                        <wp:docPr id="635991079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5991079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02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075839" w14:paraId="6CE23E13" w14:textId="77777777" w:rsidTr="000758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FAACC0D" w14:textId="380F95EE" w:rsidR="00075839" w:rsidRPr="00BE6656" w:rsidRDefault="00075839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662F1C8" w14:textId="48F7A706" w:rsidR="00075839" w:rsidRPr="00B77EA3" w:rsidRDefault="0007583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075839" w14:paraId="308A8C24" w14:textId="77777777" w:rsidTr="000758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79D2C4" w14:textId="4E2F0064" w:rsidR="00075839" w:rsidRDefault="0007583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97970C" w14:textId="7C2EE8D2" w:rsidR="00075839" w:rsidRDefault="0007583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075839" w14:paraId="24FD32B9" w14:textId="77777777" w:rsidTr="00075839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916E4CD" w14:textId="208FA047" w:rsidR="00075839" w:rsidRDefault="00075839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E545994" w14:textId="410478B1" w:rsidR="00075839" w:rsidRDefault="00075839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-0.9625 N</w:t>
                        </w:r>
                      </w:p>
                    </w:tc>
                  </w:tr>
                </w:tbl>
                <w:p w14:paraId="2D58AEF1" w14:textId="77777777" w:rsidR="00075839" w:rsidRDefault="00075839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352B29A" w14:textId="60FA6BCC" w:rsidR="005273D5" w:rsidRDefault="005273D5" w:rsidP="000A7C6B">
            <w:pPr>
              <w:rPr>
                <w:rStyle w:val="Strong"/>
              </w:rPr>
            </w:pPr>
          </w:p>
        </w:tc>
      </w:tr>
    </w:tbl>
    <w:p w14:paraId="742DE6A5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2A556932" w14:textId="77777777" w:rsidTr="005B3D16">
        <w:tc>
          <w:tcPr>
            <w:tcW w:w="11016" w:type="dxa"/>
          </w:tcPr>
          <w:p w14:paraId="1FF6406E" w14:textId="3AD08546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8764807"/>
            <w:r w:rsidR="00075839">
              <w:t>Connector Definitions</w:t>
            </w:r>
            <w:bookmarkEnd w:id="13"/>
          </w:p>
          <w:p w14:paraId="5357418E" w14:textId="6C95B2D5" w:rsidR="00132707" w:rsidRDefault="00075839" w:rsidP="000A7C6B">
            <w:r>
              <w:t>No Data</w:t>
            </w:r>
          </w:p>
          <w:p w14:paraId="557AC120" w14:textId="02066D0B" w:rsidR="00EF37BF" w:rsidRPr="009C0A33" w:rsidRDefault="00EF37BF" w:rsidP="000A7C6B"/>
          <w:p w14:paraId="1A0CE6E9" w14:textId="77777777" w:rsidR="000F2729" w:rsidRDefault="000F2729" w:rsidP="000A7C6B"/>
          <w:p w14:paraId="7C03340F" w14:textId="4B92031B" w:rsidR="00E12C21" w:rsidRDefault="00E12C21" w:rsidP="000A7C6B"/>
          <w:p w14:paraId="6EF1ABCC" w14:textId="77777777" w:rsidR="00D72EE8" w:rsidRDefault="00D72EE8" w:rsidP="00D72EE8"/>
          <w:p w14:paraId="4858AEB0" w14:textId="3B8E00EC" w:rsidR="00D72EE8" w:rsidRPr="009C0A33" w:rsidRDefault="00D72EE8" w:rsidP="00D72EE8"/>
          <w:p w14:paraId="5D65ED81" w14:textId="1E797969" w:rsidR="00132707" w:rsidRDefault="00132707" w:rsidP="000A7C6B"/>
        </w:tc>
      </w:tr>
    </w:tbl>
    <w:p w14:paraId="29B17C41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7739836D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8F8A255" w14:textId="130092E6" w:rsidR="00104BD8" w:rsidRDefault="00075839" w:rsidP="000A7C6B">
            <w:pPr>
              <w:pStyle w:val="Heading1"/>
            </w:pPr>
            <w:bookmarkStart w:id="14" w:name="_Toc218764808"/>
            <w:r>
              <w:t>Interaction Information</w:t>
            </w:r>
            <w:bookmarkEnd w:id="14"/>
          </w:p>
          <w:p w14:paraId="15784CC1" w14:textId="40ACC721" w:rsidR="00104BD8" w:rsidRDefault="00075839" w:rsidP="000A7C6B">
            <w:r>
              <w:t>No Data</w:t>
            </w:r>
          </w:p>
          <w:p w14:paraId="30E0E927" w14:textId="39F3CA89" w:rsidR="00104BD8" w:rsidRDefault="00104BD8" w:rsidP="000A7C6B">
            <w:pPr>
              <w:rPr>
                <w:rStyle w:val="A3"/>
              </w:rPr>
            </w:pPr>
          </w:p>
          <w:p w14:paraId="3F5D3EA8" w14:textId="77777777" w:rsidR="00104BD8" w:rsidRDefault="00104BD8" w:rsidP="000A7C6B"/>
        </w:tc>
      </w:tr>
    </w:tbl>
    <w:p w14:paraId="7473E8FA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3A913F68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DBDACBE" w14:textId="1AE5E3FD" w:rsidR="00A61A59" w:rsidRDefault="00075839" w:rsidP="000A7C6B">
            <w:pPr>
              <w:pStyle w:val="Heading1"/>
            </w:pPr>
            <w:bookmarkStart w:id="15" w:name="_Toc218764809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B9A9F22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98BA7C" w14:textId="348F63E1" w:rsidR="00A9531D" w:rsidRDefault="00075839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36E922" w14:textId="5F9ED416" w:rsidR="00A9531D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075839" w14:paraId="7322FC5F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15A644" w14:textId="2038BB9B" w:rsidR="00075839" w:rsidRDefault="00075839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D983481" w14:textId="3B81DCC9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075839" w14:paraId="5A9D60FA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DE9399" w14:textId="629E3813" w:rsidR="00075839" w:rsidRDefault="00075839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D14DAA" w14:textId="6ADA2843" w:rsidR="00075839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075839" w14:paraId="61A2680A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E15134" w14:textId="2E7E31A8" w:rsidR="00075839" w:rsidRDefault="00075839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F4FD33" w14:textId="3A43D4B2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0.246688 in</w:t>
                  </w:r>
                </w:p>
              </w:tc>
            </w:tr>
            <w:tr w:rsidR="00075839" w14:paraId="5AB5BE6C" w14:textId="77777777" w:rsidTr="0007583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1B0930" w14:textId="09572ABA" w:rsidR="00075839" w:rsidRDefault="00075839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3C41D1" w14:textId="700ECDDA" w:rsidR="00075839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0.0376657 in</w:t>
                  </w:r>
                </w:p>
              </w:tc>
            </w:tr>
            <w:tr w:rsidR="00075839" w14:paraId="3D6602CC" w14:textId="77777777" w:rsidTr="00075839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34711E" w14:textId="0D8632C4" w:rsidR="00075839" w:rsidRDefault="00075839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BE438DB" w14:textId="705636D5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65D7B6C3" w14:textId="77777777" w:rsidR="00690657" w:rsidRDefault="00690657" w:rsidP="00690657"/>
          <w:p w14:paraId="1F8B47C2" w14:textId="6EB81959" w:rsidR="00A9531D" w:rsidRPr="00690657" w:rsidRDefault="0007583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71279D7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4CAD0D" w14:textId="46B46405" w:rsidR="007107BE" w:rsidRDefault="00075839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97A1D1" w14:textId="40E43BF9" w:rsidR="007107BE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14668</w:t>
                  </w:r>
                </w:p>
              </w:tc>
            </w:tr>
            <w:tr w:rsidR="00075839" w14:paraId="2B42F88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F629AE" w14:textId="434639BA" w:rsidR="00075839" w:rsidRDefault="00075839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A9B9A0" w14:textId="78215BC0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7500</w:t>
                  </w:r>
                </w:p>
              </w:tc>
            </w:tr>
            <w:tr w:rsidR="00075839" w14:paraId="6D97903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46A4909" w14:textId="6A841F96" w:rsidR="00075839" w:rsidRDefault="00075839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80A06E" w14:textId="69BCB1B4" w:rsidR="00075839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6.7954</w:t>
                  </w:r>
                </w:p>
              </w:tc>
            </w:tr>
            <w:tr w:rsidR="00075839" w14:paraId="3D7879D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13DFA1" w14:textId="51E6F5DC" w:rsidR="00075839" w:rsidRDefault="00075839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772FFA" w14:textId="2472E113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98.4</w:t>
                  </w:r>
                </w:p>
              </w:tc>
            </w:tr>
            <w:tr w:rsidR="00075839" w14:paraId="364632A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BC8824" w14:textId="3E126ACA" w:rsidR="00075839" w:rsidRDefault="00075839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BF8461" w14:textId="6397A8B6" w:rsidR="00075839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075839" w14:paraId="40D2356B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E23DFE" w14:textId="5B582642" w:rsidR="00075839" w:rsidRDefault="00075839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370FE22" w14:textId="5FC08A64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075839" w14:paraId="7F4EBE3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C44AFA" w14:textId="0AE39CDF" w:rsidR="00075839" w:rsidRDefault="00075839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7D4F0F" w14:textId="5905D1AE" w:rsidR="00075839" w:rsidRDefault="00075839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00:00:03</w:t>
                  </w:r>
                </w:p>
              </w:tc>
            </w:tr>
            <w:tr w:rsidR="00075839" w14:paraId="0CBB4DC0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20EB83" w14:textId="08A26D49" w:rsidR="00075839" w:rsidRDefault="00075839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F7AD2C" w14:textId="5A473547" w:rsidR="00075839" w:rsidRDefault="00075839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WILLIAMLI2E83</w:t>
                  </w:r>
                </w:p>
              </w:tc>
            </w:tr>
          </w:tbl>
          <w:p w14:paraId="568353E2" w14:textId="27B15FD9" w:rsidR="002F5299" w:rsidRDefault="002F5299" w:rsidP="00690657">
            <w:pPr>
              <w:pStyle w:val="Heading2"/>
              <w:rPr>
                <w:sz w:val="24"/>
                <w:szCs w:val="24"/>
              </w:rPr>
            </w:pPr>
          </w:p>
          <w:p w14:paraId="4ABE0EE7" w14:textId="31D7795E" w:rsidR="00A61A59" w:rsidRPr="00690657" w:rsidRDefault="00075839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7ECB6E41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84E8D74" w14:textId="715A4B2F" w:rsidR="00A61A59" w:rsidRDefault="00075839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8959DAA" w14:textId="05740384" w:rsidR="00A61A59" w:rsidRDefault="0007583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1ECE6CC9" w14:textId="71B60BEF" w:rsidR="00A61A59" w:rsidRDefault="0007583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70300F64" w14:textId="1D05D7EB" w:rsidR="00A61A59" w:rsidRDefault="00075839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3DCDA371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5D51A86D" w14:textId="1AE72467" w:rsidR="00A61A59" w:rsidRPr="004D2956" w:rsidRDefault="00075839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B73E55" w14:textId="44DE65B4" w:rsidR="00A61A59" w:rsidRPr="004D2956" w:rsidRDefault="0007583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30DF0976" w14:textId="028600A8" w:rsidR="00A61A59" w:rsidRPr="004D2956" w:rsidRDefault="0007583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77AD1C0" w14:textId="0263D55E" w:rsidR="00A61A59" w:rsidRPr="004D2956" w:rsidRDefault="00075839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03678066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5040716" w14:textId="3BAD176D" w:rsidR="00A61A59" w:rsidRDefault="00075839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A687CF2" wp14:editId="6F0CCB07">
                        <wp:extent cx="6691630" cy="3867785"/>
                        <wp:effectExtent l="0" t="0" r="0" b="0"/>
                        <wp:docPr id="249390158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9390158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867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909315" w14:textId="1C9FF404" w:rsidR="00A61A59" w:rsidRPr="004D2956" w:rsidRDefault="00075839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GEMINI-01-01-01-Static 1-Quality-Quality1</w:t>
                  </w:r>
                </w:p>
              </w:tc>
            </w:tr>
          </w:tbl>
          <w:p w14:paraId="6B1C5FB9" w14:textId="27AC91C4" w:rsidR="00A61A59" w:rsidRPr="00F077CB" w:rsidRDefault="00A61A59" w:rsidP="000A7C6B"/>
        </w:tc>
      </w:tr>
    </w:tbl>
    <w:p w14:paraId="713A54B7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6DEFAF71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5D0EBCF" w14:textId="7871DC2B" w:rsidR="002C53F9" w:rsidRDefault="00075839" w:rsidP="000A7C6B">
            <w:pPr>
              <w:pStyle w:val="Heading1"/>
            </w:pPr>
            <w:bookmarkStart w:id="16" w:name="_Toc218764810"/>
            <w:r>
              <w:t>Sensor Details</w:t>
            </w:r>
            <w:bookmarkEnd w:id="16"/>
          </w:p>
          <w:p w14:paraId="579AEFD5" w14:textId="11101B93" w:rsidR="002C53F9" w:rsidRPr="00F077CB" w:rsidRDefault="00075839" w:rsidP="000A7C6B">
            <w:r>
              <w:t>No Data</w:t>
            </w:r>
          </w:p>
        </w:tc>
      </w:tr>
    </w:tbl>
    <w:p w14:paraId="1F2A85ED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EB7D4C6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D60A2F3" w14:textId="0F0776E0" w:rsidR="005F5B79" w:rsidRDefault="00075839" w:rsidP="000A7C6B">
            <w:pPr>
              <w:pStyle w:val="Heading1"/>
            </w:pPr>
            <w:bookmarkStart w:id="17" w:name="_Toc218764811"/>
            <w:r>
              <w:lastRenderedPageBreak/>
              <w:t>Resultant Forces</w:t>
            </w:r>
            <w:bookmarkEnd w:id="17"/>
          </w:p>
          <w:p w14:paraId="3F58138D" w14:textId="3491B9E6" w:rsidR="005F5B79" w:rsidRPr="000B04D4" w:rsidRDefault="00075839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461FF9FD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0F2E8CE" w14:textId="63E46747" w:rsidR="005F5B79" w:rsidRDefault="00075839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1DA05D8" w14:textId="23B9B223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41F1598" w14:textId="3ED9B39D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78C583D" w14:textId="12E21308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E21E4D7" w14:textId="636B3213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554ED4A" w14:textId="50A06D45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ECDD72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C62B09" w14:textId="4C5AEB54" w:rsidR="005F5B79" w:rsidRPr="004D2956" w:rsidRDefault="00075839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46DE716" w14:textId="25F39E11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74729A2" w14:textId="40CC65A0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8.34465e-07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150265" w14:textId="0600DCF9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0.962499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09AEAB" w14:textId="226CF8B1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-8.49366e-07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B7E7EA8" w14:textId="358CD6F2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0.962499</w:t>
                  </w:r>
                </w:p>
              </w:tc>
            </w:tr>
          </w:tbl>
          <w:p w14:paraId="69C33281" w14:textId="72635501" w:rsidR="005F5B79" w:rsidRPr="000B04D4" w:rsidRDefault="00075839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C346777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0756226" w14:textId="6FD6BF41" w:rsidR="005F5B79" w:rsidRDefault="00075839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242F2C5" w14:textId="5B65C55E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D68346D" w14:textId="2915EDE1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1B01C2B" w14:textId="5A4A18BD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C356241" w14:textId="289D70B1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7074024" w14:textId="493AD0A7" w:rsidR="005F5B79" w:rsidRDefault="00075839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FBEAEC0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1721785" w14:textId="1C740445" w:rsidR="005F5B79" w:rsidRPr="004D2956" w:rsidRDefault="00075839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FD3A9C" w14:textId="6A519E35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DBE3EB9" w14:textId="4953979F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79270F" w14:textId="67A3ED30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DC3AD9" w14:textId="3AF9099F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BCA6CD9" w14:textId="70636ACF" w:rsidR="005F5B79" w:rsidRPr="004D2956" w:rsidRDefault="0007583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5142E77F" w14:textId="77777777" w:rsidR="005F5B79" w:rsidRDefault="005F5B79" w:rsidP="000A7C6B"/>
        </w:tc>
      </w:tr>
      <w:tr w:rsidR="005F5B79" w14:paraId="622285E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D6A570B" w14:textId="3C0E6D67" w:rsidR="00C6072D" w:rsidRPr="000B04D4" w:rsidRDefault="00075839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333CF8A0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39A13CB" w14:textId="49D45A91" w:rsidR="00C6072D" w:rsidRDefault="00075839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8F62192" w14:textId="1CF5B5CE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572BB2D" w14:textId="1375EF62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D837EB9" w14:textId="5E806CF8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8A13CBA" w14:textId="36F4556F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CA363EA" w14:textId="118EB039" w:rsidR="00C6072D" w:rsidRDefault="00075839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27BE03D5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51AEC30" w14:textId="72A358DF" w:rsidR="00C6072D" w:rsidRPr="004D2956" w:rsidRDefault="00075839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4E3D404" w14:textId="194C5DCE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3496A7B" w14:textId="2E6D388D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8.6776e-07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286C008" w14:textId="7FE140AE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-1.04774e-07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81DA76" w14:textId="567E555F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-8.49832e-07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EA69565" w14:textId="2A0B4856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1.2191e-06</w:t>
                  </w:r>
                </w:p>
              </w:tc>
            </w:tr>
          </w:tbl>
          <w:p w14:paraId="3FA5C870" w14:textId="4FC3DE9E" w:rsidR="00C6072D" w:rsidRPr="000B04D4" w:rsidRDefault="00075839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6D56324C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6074428" w14:textId="41AF87D9" w:rsidR="00C6072D" w:rsidRDefault="00075839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FCE99B4" w14:textId="32FA366D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3EB9329" w14:textId="2DF83042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F798700" w14:textId="05F38631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43CF58C" w14:textId="12030590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1A4E0F0" w14:textId="534BF11D" w:rsidR="00C6072D" w:rsidRDefault="00075839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52141A94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D48905" w14:textId="05FB70DE" w:rsidR="00C6072D" w:rsidRPr="004D2956" w:rsidRDefault="00075839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A993E96" w14:textId="4406BF6D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402DC0E" w14:textId="256028DF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CC0DD94" w14:textId="6A6FBB5F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E013E19" w14:textId="18F917AB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B81BED" w14:textId="236DD482" w:rsidR="00C6072D" w:rsidRPr="004D2956" w:rsidRDefault="00075839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5C4BC71D" w14:textId="230551A8" w:rsidR="005F5B79" w:rsidRDefault="005F5B79" w:rsidP="000A7C6B"/>
        </w:tc>
      </w:tr>
      <w:bookmarkEnd w:id="18"/>
      <w:bookmarkEnd w:id="19"/>
      <w:bookmarkEnd w:id="20"/>
    </w:tbl>
    <w:p w14:paraId="61784ECD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1BDFABD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E8E3223" w14:textId="042B4526" w:rsidR="0050542D" w:rsidRPr="00075839" w:rsidRDefault="00075839" w:rsidP="00075839">
            <w:pPr>
              <w:pStyle w:val="Heading1"/>
            </w:pPr>
            <w:bookmarkStart w:id="21" w:name="_Toc218764812"/>
            <w:r>
              <w:t>Beams</w:t>
            </w:r>
            <w:bookmarkEnd w:id="21"/>
          </w:p>
          <w:p w14:paraId="60AE81FF" w14:textId="255137E1" w:rsidR="00EC2432" w:rsidRDefault="00075839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1048FC1B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71046AB8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AFC4A4F" w14:textId="2A7AFA6C" w:rsidR="00EC2432" w:rsidRDefault="00075839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8764813"/>
            <w:r>
              <w:lastRenderedPageBreak/>
              <w:t>Study Results</w:t>
            </w:r>
            <w:bookmarkEnd w:id="25"/>
          </w:p>
          <w:p w14:paraId="6BD028E0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43"/>
              <w:gridCol w:w="2899"/>
              <w:gridCol w:w="2419"/>
              <w:gridCol w:w="2877"/>
            </w:tblGrid>
            <w:tr w:rsidR="00075839" w14:paraId="604F1C51" w14:textId="77777777" w:rsidTr="007F3A4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04F6BB" w14:textId="7CCC6EF9" w:rsidR="00075839" w:rsidRDefault="00075839" w:rsidP="0007583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67A1EAD" w14:textId="70DD2984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F7BC46" w14:textId="4B87F80A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BFE92B6" w14:textId="492877D6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75839" w:rsidRPr="00075839" w14:paraId="6A4827D9" w14:textId="77777777" w:rsidTr="007F3A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FE4536" w14:textId="3D2548C1" w:rsidR="00075839" w:rsidRPr="004D2956" w:rsidRDefault="00075839" w:rsidP="0007583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B21724" w14:textId="6988A3A9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F143C7" w14:textId="77777777" w:rsidR="00075839" w:rsidRP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de-DE"/>
                    </w:rPr>
                  </w:pPr>
                  <w:r w:rsidRPr="00075839">
                    <w:rPr>
                      <w:sz w:val="20"/>
                      <w:szCs w:val="20"/>
                      <w:lang w:val="de-DE"/>
                    </w:rPr>
                    <w:t>1.065e-05N/mm^2 (MPa)</w:t>
                  </w:r>
                </w:p>
                <w:p w14:paraId="492E707B" w14:textId="1EC1E52A" w:rsidR="00075839" w:rsidRP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de-DE"/>
                    </w:rPr>
                  </w:pPr>
                  <w:r w:rsidRPr="00075839">
                    <w:rPr>
                      <w:sz w:val="20"/>
                      <w:szCs w:val="20"/>
                      <w:lang w:val="de-DE"/>
                    </w:rPr>
                    <w:t>Node: 2568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8328A29" w14:textId="77777777" w:rsidR="00075839" w:rsidRP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de-DE"/>
                    </w:rPr>
                  </w:pPr>
                  <w:r w:rsidRPr="00075839">
                    <w:rPr>
                      <w:sz w:val="20"/>
                      <w:szCs w:val="20"/>
                      <w:lang w:val="de-DE"/>
                    </w:rPr>
                    <w:t>4.395e+00N/mm^2 (MPa)</w:t>
                  </w:r>
                </w:p>
                <w:p w14:paraId="159E0590" w14:textId="15EB07DC" w:rsidR="00075839" w:rsidRP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  <w:lang w:val="de-DE"/>
                    </w:rPr>
                  </w:pPr>
                  <w:r w:rsidRPr="00075839">
                    <w:rPr>
                      <w:sz w:val="20"/>
                      <w:szCs w:val="20"/>
                      <w:lang w:val="de-DE"/>
                    </w:rPr>
                    <w:t>Node: 419</w:t>
                  </w:r>
                </w:p>
              </w:tc>
            </w:tr>
            <w:tr w:rsidR="00075839" w14:paraId="3A5C8074" w14:textId="77777777" w:rsidTr="007F3A4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2D950F" w14:textId="7953BC06" w:rsidR="00075839" w:rsidRDefault="00075839" w:rsidP="0007583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C613D8C" wp14:editId="5DA075BA">
                        <wp:extent cx="6858000" cy="3964305"/>
                        <wp:effectExtent l="0" t="0" r="0" b="0"/>
                        <wp:docPr id="1858754330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8754330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BC4981" w14:textId="487882CA" w:rsidR="00075839" w:rsidRPr="004D2956" w:rsidRDefault="00075839" w:rsidP="0007583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GEMINI-01-01-01-Static 1-Stress-Stress1</w:t>
                  </w:r>
                </w:p>
              </w:tc>
            </w:tr>
          </w:tbl>
          <w:p w14:paraId="544CEA40" w14:textId="77777777" w:rsidR="00075839" w:rsidRDefault="0007583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9"/>
              <w:gridCol w:w="3245"/>
              <w:gridCol w:w="2474"/>
              <w:gridCol w:w="2110"/>
            </w:tblGrid>
            <w:tr w:rsidR="00075839" w14:paraId="67BDA667" w14:textId="77777777" w:rsidTr="007F3A4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C8A9E62" w14:textId="3F9812DC" w:rsidR="00075839" w:rsidRDefault="00075839" w:rsidP="0007583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EB0B76" w14:textId="676E7190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23A36F" w14:textId="269E18B2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2418CA6" w14:textId="46897FEF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75839" w14:paraId="4F878B9C" w14:textId="77777777" w:rsidTr="007F3A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A59F0C" w14:textId="5B5D3DB4" w:rsidR="00075839" w:rsidRPr="004D2956" w:rsidRDefault="00075839" w:rsidP="0007583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D38332" w14:textId="796D5A76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4225D3" w14:textId="77777777" w:rsid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0.000e+00mil</w:t>
                  </w:r>
                </w:p>
                <w:p w14:paraId="425D0E79" w14:textId="5CB1EC1D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5A3228" w14:textId="77777777" w:rsid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3.445e-01mil</w:t>
                  </w:r>
                </w:p>
                <w:p w14:paraId="070114CC" w14:textId="0943127C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1058</w:t>
                  </w:r>
                </w:p>
              </w:tc>
            </w:tr>
            <w:tr w:rsidR="00075839" w14:paraId="0EFE9102" w14:textId="77777777" w:rsidTr="007F3A4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E03ADAD" w14:textId="6847AEFB" w:rsidR="00075839" w:rsidRDefault="00075839" w:rsidP="0007583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110B7BD" wp14:editId="3E4019B7">
                        <wp:extent cx="6858000" cy="3964305"/>
                        <wp:effectExtent l="0" t="0" r="0" b="0"/>
                        <wp:docPr id="1431090201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3109020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2A7CB3" w14:textId="4A0FEB2E" w:rsidR="00075839" w:rsidRPr="004D2956" w:rsidRDefault="00075839" w:rsidP="0007583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GEMINI-01-01-01-Static 1-Displacement-Displacement1</w:t>
                  </w:r>
                </w:p>
              </w:tc>
            </w:tr>
          </w:tbl>
          <w:p w14:paraId="0C729BFE" w14:textId="77777777" w:rsidR="00075839" w:rsidRDefault="0007583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075839" w14:paraId="329A992A" w14:textId="77777777" w:rsidTr="007F3A4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6201C90" w14:textId="1C74D0E7" w:rsidR="00075839" w:rsidRDefault="00075839" w:rsidP="00075839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F48F5C" w14:textId="4B879897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2CAE77" w14:textId="0ADB1397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22DD03E" w14:textId="275B8770" w:rsidR="00075839" w:rsidRDefault="00075839" w:rsidP="0007583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075839" w14:paraId="4108F434" w14:textId="77777777" w:rsidTr="007F3A4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FF2B467" w14:textId="0B485EF0" w:rsidR="00075839" w:rsidRPr="004D2956" w:rsidRDefault="00075839" w:rsidP="00075839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FFC396" w14:textId="1FEBDF92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72F777" w14:textId="77777777" w:rsid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8.163e-11</w:t>
                  </w:r>
                </w:p>
                <w:p w14:paraId="0AFF2830" w14:textId="268C3DCA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5773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723644" w14:textId="77777777" w:rsidR="00075839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2.375e-05</w:t>
                  </w:r>
                </w:p>
                <w:p w14:paraId="79B572FB" w14:textId="4598B20F" w:rsidR="00075839" w:rsidRPr="004D2956" w:rsidRDefault="00075839" w:rsidP="0007583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3975</w:t>
                  </w:r>
                </w:p>
              </w:tc>
            </w:tr>
            <w:tr w:rsidR="00075839" w14:paraId="05AEEE85" w14:textId="77777777" w:rsidTr="007F3A42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8D53D3" w14:textId="63CEBBD9" w:rsidR="00075839" w:rsidRDefault="00075839" w:rsidP="00075839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D094D73" wp14:editId="66E92F59">
                        <wp:extent cx="6858000" cy="3964305"/>
                        <wp:effectExtent l="0" t="0" r="0" b="0"/>
                        <wp:docPr id="1675075271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5075271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D56C77" w14:textId="61BB4463" w:rsidR="00075839" w:rsidRPr="004D2956" w:rsidRDefault="00075839" w:rsidP="00075839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GEMINI-01-01-01-Static 1-Strain-Strain1</w:t>
                  </w:r>
                </w:p>
              </w:tc>
            </w:tr>
          </w:tbl>
          <w:p w14:paraId="439D8B59" w14:textId="77777777" w:rsidR="00075839" w:rsidRPr="000B04D4" w:rsidRDefault="00075839" w:rsidP="000A7C6B"/>
          <w:bookmarkEnd w:id="22"/>
          <w:bookmarkEnd w:id="23"/>
          <w:bookmarkEnd w:id="24"/>
          <w:p w14:paraId="737C1D74" w14:textId="77777777" w:rsidR="004A4EC3" w:rsidRPr="004A4EC3" w:rsidRDefault="004A4EC3" w:rsidP="004A4EC3"/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84"/>
            </w:tblGrid>
            <w:tr w:rsidR="00075839" w14:paraId="163DA7B1" w14:textId="77777777" w:rsidTr="007F3A42">
              <w:tc>
                <w:tcPr>
                  <w:tcW w:w="5000" w:type="pct"/>
                  <w:vAlign w:val="center"/>
                </w:tcPr>
                <w:p w14:paraId="6771DD24" w14:textId="2DD56461" w:rsidR="00075839" w:rsidRDefault="00075839" w:rsidP="00075839">
                  <w:pPr>
                    <w:jc w:val="center"/>
                    <w:rPr>
                      <w:rStyle w:val="Strong"/>
                      <w:b w:val="0"/>
                    </w:rPr>
                  </w:pPr>
                  <w:r>
                    <w:rPr>
                      <w:bCs/>
                      <w:noProof/>
                    </w:rPr>
                    <w:lastRenderedPageBreak/>
                    <w:drawing>
                      <wp:inline distT="0" distB="0" distL="0" distR="0" wp14:anchorId="6E78A671" wp14:editId="46DEE1FA">
                        <wp:extent cx="6858000" cy="3964305"/>
                        <wp:effectExtent l="0" t="0" r="0" b="0"/>
                        <wp:docPr id="1006243822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6243822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75839" w14:paraId="58A65129" w14:textId="77777777" w:rsidTr="007F3A42">
              <w:tc>
                <w:tcPr>
                  <w:tcW w:w="5000" w:type="pct"/>
                </w:tcPr>
                <w:p w14:paraId="5656DD35" w14:textId="047A1D4B" w:rsidR="00075839" w:rsidRDefault="00075839" w:rsidP="00075839">
                  <w:pPr>
                    <w:jc w:val="center"/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noProof/>
                      <w:sz w:val="20"/>
                      <w:szCs w:val="20"/>
                    </w:rPr>
                    <w:t>Image-1</w:t>
                  </w:r>
                </w:p>
                <w:p w14:paraId="5D712506" w14:textId="77777777" w:rsidR="00075839" w:rsidRPr="00145DDC" w:rsidRDefault="00075839" w:rsidP="00075839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69D270BF" w14:textId="77777777" w:rsidR="00EC2432" w:rsidRDefault="00EC2432" w:rsidP="000A7C6B"/>
          <w:p w14:paraId="2761E113" w14:textId="50BE691E" w:rsidR="00EC2432" w:rsidRDefault="00EC2432" w:rsidP="000A7C6B"/>
        </w:tc>
      </w:tr>
    </w:tbl>
    <w:p w14:paraId="517F065C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6E14FB0D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F4DED3" w14:textId="323C6631" w:rsidR="000B1701" w:rsidRDefault="00075839" w:rsidP="00075839">
            <w:pPr>
              <w:pStyle w:val="Heading1"/>
            </w:pPr>
            <w:bookmarkStart w:id="26" w:name="_Toc218764814"/>
            <w:r>
              <w:t>Conclusion</w:t>
            </w:r>
            <w:bookmarkEnd w:id="26"/>
          </w:p>
        </w:tc>
      </w:tr>
    </w:tbl>
    <w:p w14:paraId="7A2A5F2D" w14:textId="1119E3AC" w:rsidR="00AC3438" w:rsidRPr="00AC3438" w:rsidRDefault="00AC3438" w:rsidP="00FE0924"/>
    <w:sectPr w:rsidR="00AC3438" w:rsidRPr="00AC3438" w:rsidSect="00075839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90CDE" w14:textId="77777777" w:rsidR="00075839" w:rsidRDefault="00075839" w:rsidP="00F25CD7">
      <w:pPr>
        <w:spacing w:after="0" w:line="240" w:lineRule="auto"/>
      </w:pPr>
      <w:r>
        <w:separator/>
      </w:r>
    </w:p>
  </w:endnote>
  <w:endnote w:type="continuationSeparator" w:id="0">
    <w:p w14:paraId="6BDE9783" w14:textId="77777777" w:rsidR="00075839" w:rsidRDefault="00075839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70D2C138" w14:textId="77777777" w:rsidTr="003E1AE9">
      <w:tc>
        <w:tcPr>
          <w:tcW w:w="867" w:type="pct"/>
        </w:tcPr>
        <w:p w14:paraId="19A319D6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90C4BC1" wp14:editId="27C30434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122F8B7" w14:textId="2CCC180B" w:rsidR="00FD315C" w:rsidRDefault="00075839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55AC5361" w14:textId="573F2A0D" w:rsidR="00FD315C" w:rsidRDefault="00075839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GEMINI-01-01-01</w:t>
          </w:r>
        </w:p>
      </w:tc>
      <w:tc>
        <w:tcPr>
          <w:tcW w:w="0" w:type="auto"/>
          <w:vAlign w:val="bottom"/>
        </w:tcPr>
        <w:p w14:paraId="4F079458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04B6599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0AE7F279" w14:textId="77777777" w:rsidTr="00BF0BC4">
      <w:tc>
        <w:tcPr>
          <w:tcW w:w="1908" w:type="dxa"/>
        </w:tcPr>
        <w:p w14:paraId="0E8C35B6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7F85179A" wp14:editId="2FE7718C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33F552F2" w14:textId="01F7DA9F" w:rsidR="00FD315C" w:rsidRDefault="00075839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657BE0DC" w14:textId="0FF15659" w:rsidR="00FD315C" w:rsidRDefault="00075839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GEMINI-01-01-01</w:t>
          </w:r>
        </w:p>
      </w:tc>
      <w:tc>
        <w:tcPr>
          <w:tcW w:w="360" w:type="dxa"/>
          <w:vAlign w:val="bottom"/>
        </w:tcPr>
        <w:p w14:paraId="5C6E34AF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F4DB7B6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FE6F8" w14:textId="77777777" w:rsidR="00075839" w:rsidRDefault="00075839" w:rsidP="00F25CD7">
      <w:pPr>
        <w:spacing w:after="0" w:line="240" w:lineRule="auto"/>
      </w:pPr>
      <w:r>
        <w:separator/>
      </w:r>
    </w:p>
  </w:footnote>
  <w:footnote w:type="continuationSeparator" w:id="0">
    <w:p w14:paraId="01074980" w14:textId="77777777" w:rsidR="00075839" w:rsidRDefault="00075839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9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5839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1E6A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3FC15"/>
  <w15:docId w15:val="{7E2B00F8-BEF0-4258-9408-D7BB09E6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12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William Li</dc:creator>
  <cp:lastModifiedBy>William Li</cp:lastModifiedBy>
  <cp:revision>1</cp:revision>
  <dcterms:created xsi:type="dcterms:W3CDTF">2026-01-08T16:39:00Z</dcterms:created>
  <dcterms:modified xsi:type="dcterms:W3CDTF">2026-01-08T16:39:00Z</dcterms:modified>
</cp:coreProperties>
</file>